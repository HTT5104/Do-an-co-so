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777FA39" w:rsidR="004266D5" w:rsidRPr="006F4C82" w:rsidRDefault="0029065D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7199AEAD" w:rsidR="001F12B5" w:rsidRPr="006F4C82" w:rsidRDefault="006B1DA9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app desktop quản lý đội bóng đá và tối ưu đội hình ra sân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4DDB7FE2" w:rsidR="004266D5" w:rsidRPr="006F4C82" w:rsidRDefault="00096B4C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23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29065D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6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29065D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2E4AFC3" w:rsidR="004266D5" w:rsidRPr="006F4C82" w:rsidRDefault="006B1DA9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096B4C"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40E244A6" w14:textId="4A9D5A5B" w:rsidR="004266D5" w:rsidRDefault="006B1DA9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Báo cáo tiến độ thực hiện đồ án.</w:t>
            </w:r>
          </w:p>
          <w:p w14:paraId="4DE98A3E" w14:textId="77777777" w:rsidR="006B1DA9" w:rsidRDefault="00096B4C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Kiểm thử phiên bản demo của ứng dụng.</w:t>
            </w:r>
          </w:p>
          <w:p w14:paraId="0EEF11F7" w14:textId="502CBA1E" w:rsidR="00096B4C" w:rsidRPr="006F4C82" w:rsidRDefault="00096B4C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Xin ý kiến đóng góp của GVHD cho các khúc mắc trong quá trình hoàn thiện sản phẩm.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1B08F2">
        <w:trPr>
          <w:cantSplit/>
          <w:jc w:val="center"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  <w:vAlign w:val="center"/>
          </w:tcPr>
          <w:p w14:paraId="0B43CB35" w14:textId="13FD0E0B" w:rsidR="00802042" w:rsidRPr="003F4E3A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  <w:vAlign w:val="center"/>
          </w:tcPr>
          <w:p w14:paraId="42D771BE" w14:textId="77777777" w:rsidR="00802042" w:rsidRPr="006F4C82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72874340" w14:textId="16488D90" w:rsidR="00802042" w:rsidRPr="002C7FF3" w:rsidRDefault="002C7FF3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4A2BDC2B" w14:textId="58B654D1" w:rsidR="00802042" w:rsidRPr="002C7FF3" w:rsidRDefault="002C7FF3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0FAA4972" w14:textId="77777777" w:rsidR="00802042" w:rsidRPr="002C7FF3" w:rsidRDefault="00802042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12D05C81" w14:textId="5FE0E6D9" w:rsidR="00802042" w:rsidRPr="002C7FF3" w:rsidRDefault="002C7FF3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5A1B191" w14:textId="58851090" w:rsidR="00802042" w:rsidRPr="006F4C82" w:rsidRDefault="001B08F2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22010392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725F897" w14:textId="00597A85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Hà Tài Thanh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6BEAEDE" w14:textId="2655F9AC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22010392</w:t>
            </w:r>
            <w:r w:rsidR="001B08F2">
              <w:rPr>
                <w:rFonts w:ascii="Times New Roman" w:hAnsi="Times New Roman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C4757B6" w14:textId="0C6F9A26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34CF551" w14:textId="3237D7D5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22010168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6C02C3" w14:textId="0225487C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Hoàng Vinh Quân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CB2C09E" w14:textId="2B2BEC50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22010168@st.phenikaa-uni.edu.vn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09435B4" w14:textId="3613E6D6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DFEBA5B" w14:textId="23F943D8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22010511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03FF859" w14:textId="5496BE6B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Minh Duy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1272627" w14:textId="7E8CA605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22010511@st.phenikaa-uni.edu.vn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5EF8C5E" w14:textId="348B8306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543E8504" w14:textId="20E98936" w:rsidR="00802042" w:rsidRPr="006F4C82" w:rsidRDefault="00F01094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7D81D3E0" w14:textId="379AB4C5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Mai Xuân Tráng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78AA2804" w14:textId="6D7C1C05" w:rsidR="00802042" w:rsidRPr="006F4C82" w:rsidRDefault="006B1DA9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B1DA9">
              <w:rPr>
                <w:rFonts w:ascii="Times New Roman" w:hAnsi="Times New Roman"/>
                <w:sz w:val="24"/>
                <w:szCs w:val="24"/>
              </w:rPr>
              <w:t>trang.maixuan@phenikaa-uni.edu.vn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32CE142B" w14:textId="078D35B7" w:rsidR="00802042" w:rsidRPr="006F4C82" w:rsidRDefault="006B1DA9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4670FE7D" w:rsidR="008C0503" w:rsidRPr="001B08F2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2D232D1" w14:textId="6B1B6E16" w:rsidR="00ED2F6B" w:rsidRDefault="001F12B5" w:rsidP="00096B4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096B4C">
              <w:rPr>
                <w:rFonts w:ascii="Times New Roman" w:hAnsi="Times New Roman"/>
                <w:sz w:val="24"/>
                <w:szCs w:val="24"/>
              </w:rPr>
              <w:t>Chạy ứng dụng bản demo</w:t>
            </w:r>
            <w:r w:rsidR="00ED2F6B">
              <w:rPr>
                <w:rFonts w:ascii="Times New Roman" w:hAnsi="Times New Roman"/>
                <w:sz w:val="24"/>
                <w:szCs w:val="24"/>
              </w:rPr>
              <w:t xml:space="preserve"> với các tính năng sau</w:t>
            </w:r>
          </w:p>
          <w:p w14:paraId="2156FC6D" w14:textId="668AB86E" w:rsidR="00096B4C" w:rsidRDefault="00096B4C" w:rsidP="00096B4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Quản lý nhân sự của vai trò Ban Điều hành.</w:t>
            </w:r>
          </w:p>
          <w:p w14:paraId="24B41853" w14:textId="09A085D4" w:rsidR="00096B4C" w:rsidRDefault="00096B4C" w:rsidP="00096B4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Xem lịch thi đấu của vai trò Ban Điều hành.</w:t>
            </w:r>
          </w:p>
          <w:p w14:paraId="0B3B6886" w14:textId="171E7478" w:rsidR="00096B4C" w:rsidRPr="006F4C82" w:rsidRDefault="00096B4C" w:rsidP="00096B4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Tối ưu đội hình ra sân của vai trò Ban Huấn luyện bằng thuật toán tham lam theo thứ tự vị trí được chọn trên sân.</w:t>
            </w:r>
          </w:p>
        </w:tc>
      </w:tr>
      <w:tr w:rsidR="00415AAF" w:rsidRPr="006F4C82" w14:paraId="0D92061E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1C42B50D" w14:textId="7437A641" w:rsidR="00415AAF" w:rsidRDefault="00096B4C" w:rsidP="006B1DA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415AAF">
              <w:rPr>
                <w:rFonts w:ascii="Times New Roman" w:hAnsi="Times New Roman"/>
                <w:sz w:val="24"/>
                <w:szCs w:val="24"/>
              </w:rPr>
              <w:t>. Định hướng của GVHD</w:t>
            </w:r>
          </w:p>
          <w:p w14:paraId="4BA4BAD6" w14:textId="77777777" w:rsidR="00415AAF" w:rsidRDefault="00096B4C" w:rsidP="006B1DA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Có thể xây dựng thuật toán theo Quy hoạch nguyên.</w:t>
            </w:r>
          </w:p>
          <w:p w14:paraId="619E3632" w14:textId="005811FA" w:rsidR="00096B4C" w:rsidRPr="006F4C82" w:rsidRDefault="00096B4C" w:rsidP="006B1DA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="00ED2F6B">
              <w:rPr>
                <w:rFonts w:ascii="Times New Roman" w:hAnsi="Times New Roman"/>
                <w:sz w:val="24"/>
                <w:szCs w:val="24"/>
              </w:rPr>
              <w:t>Nên liên kết cơ sở dữ liệu thay cho file .csv</w:t>
            </w:r>
          </w:p>
        </w:tc>
      </w:tr>
      <w:tr w:rsidR="00415AAF" w:rsidRPr="006F4C82" w14:paraId="064F3CDB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278B17B" w14:textId="00F5CBAD" w:rsidR="00415AAF" w:rsidRDefault="00096B4C" w:rsidP="006B1DA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415AAF">
              <w:rPr>
                <w:rFonts w:ascii="Times New Roman" w:hAnsi="Times New Roman"/>
                <w:sz w:val="24"/>
                <w:szCs w:val="24"/>
              </w:rPr>
              <w:t xml:space="preserve">. Mục tiêu </w:t>
            </w:r>
            <w:r w:rsidR="00BD2F81">
              <w:rPr>
                <w:rFonts w:ascii="Times New Roman" w:hAnsi="Times New Roman"/>
                <w:sz w:val="24"/>
                <w:szCs w:val="24"/>
              </w:rPr>
              <w:t>kế tiếp</w:t>
            </w:r>
          </w:p>
          <w:p w14:paraId="2F951B90" w14:textId="3D0A5CF7" w:rsidR="00415AAF" w:rsidRDefault="00415AAF" w:rsidP="006B1DA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Thực hiện được một sản phẩm hoàn chỉnh</w:t>
            </w:r>
            <w:r w:rsidR="00096B4C">
              <w:rPr>
                <w:rFonts w:ascii="Times New Roman" w:hAnsi="Times New Roman"/>
                <w:sz w:val="24"/>
                <w:szCs w:val="24"/>
              </w:rPr>
              <w:t xml:space="preserve"> và viết báo cáo cho buổi thuyết trình tổng kết.</w:t>
            </w: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043F3D47" w14:textId="77777777" w:rsidR="000E11B1" w:rsidRPr="006F4C82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C7679A" w14:textId="77777777" w:rsidR="00F3477B" w:rsidRDefault="00F3477B">
      <w:r>
        <w:separator/>
      </w:r>
    </w:p>
  </w:endnote>
  <w:endnote w:type="continuationSeparator" w:id="0">
    <w:p w14:paraId="5C53EDEB" w14:textId="77777777" w:rsidR="00F3477B" w:rsidRDefault="00F3477B">
      <w:r>
        <w:continuationSeparator/>
      </w:r>
    </w:p>
  </w:endnote>
  <w:endnote w:type="continuationNotice" w:id="1">
    <w:p w14:paraId="6941D97F" w14:textId="77777777" w:rsidR="00F3477B" w:rsidRDefault="00F347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9F55012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0A1AC" w14:textId="77777777" w:rsidR="00F3477B" w:rsidRDefault="00F3477B">
      <w:r>
        <w:separator/>
      </w:r>
    </w:p>
  </w:footnote>
  <w:footnote w:type="continuationSeparator" w:id="0">
    <w:p w14:paraId="40646560" w14:textId="77777777" w:rsidR="00F3477B" w:rsidRDefault="00F3477B">
      <w:r>
        <w:continuationSeparator/>
      </w:r>
    </w:p>
  </w:footnote>
  <w:footnote w:type="continuationNotice" w:id="1">
    <w:p w14:paraId="0916E31C" w14:textId="77777777" w:rsidR="00F3477B" w:rsidRDefault="00F347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096B4C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6B03AC"/>
    <w:multiLevelType w:val="hybridMultilevel"/>
    <w:tmpl w:val="19F66B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348418">
    <w:abstractNumId w:val="1"/>
  </w:num>
  <w:num w:numId="2" w16cid:durableId="2075857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71758"/>
    <w:rsid w:val="00096B4C"/>
    <w:rsid w:val="000E11B1"/>
    <w:rsid w:val="001071C3"/>
    <w:rsid w:val="00145B1E"/>
    <w:rsid w:val="00155255"/>
    <w:rsid w:val="001B08F2"/>
    <w:rsid w:val="001B28D6"/>
    <w:rsid w:val="001D7DC5"/>
    <w:rsid w:val="001F12B5"/>
    <w:rsid w:val="001F1FDE"/>
    <w:rsid w:val="00240130"/>
    <w:rsid w:val="00260497"/>
    <w:rsid w:val="002721AE"/>
    <w:rsid w:val="00277B20"/>
    <w:rsid w:val="0028710D"/>
    <w:rsid w:val="0029065D"/>
    <w:rsid w:val="002A6FDA"/>
    <w:rsid w:val="002C7FF3"/>
    <w:rsid w:val="00325785"/>
    <w:rsid w:val="00361221"/>
    <w:rsid w:val="00384904"/>
    <w:rsid w:val="003B2F07"/>
    <w:rsid w:val="003D3EC7"/>
    <w:rsid w:val="003F4E3A"/>
    <w:rsid w:val="003F7B00"/>
    <w:rsid w:val="00403198"/>
    <w:rsid w:val="00415AAF"/>
    <w:rsid w:val="0042155E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975"/>
    <w:rsid w:val="00537CDF"/>
    <w:rsid w:val="0056591B"/>
    <w:rsid w:val="005A2190"/>
    <w:rsid w:val="005A6D89"/>
    <w:rsid w:val="0063035A"/>
    <w:rsid w:val="00660843"/>
    <w:rsid w:val="006B1DA9"/>
    <w:rsid w:val="006F4C82"/>
    <w:rsid w:val="007C1DBF"/>
    <w:rsid w:val="007E79D8"/>
    <w:rsid w:val="007F48CF"/>
    <w:rsid w:val="007F56F4"/>
    <w:rsid w:val="008013ED"/>
    <w:rsid w:val="00802042"/>
    <w:rsid w:val="008309C6"/>
    <w:rsid w:val="00842848"/>
    <w:rsid w:val="00857CFB"/>
    <w:rsid w:val="008679CC"/>
    <w:rsid w:val="00893A8E"/>
    <w:rsid w:val="008C0503"/>
    <w:rsid w:val="008D414E"/>
    <w:rsid w:val="008E589B"/>
    <w:rsid w:val="008E597D"/>
    <w:rsid w:val="00927B59"/>
    <w:rsid w:val="009C2AE3"/>
    <w:rsid w:val="009F19E3"/>
    <w:rsid w:val="009F4FEA"/>
    <w:rsid w:val="00A91EEF"/>
    <w:rsid w:val="00AA44D2"/>
    <w:rsid w:val="00AC3DF3"/>
    <w:rsid w:val="00AF26B6"/>
    <w:rsid w:val="00B01717"/>
    <w:rsid w:val="00B17A7B"/>
    <w:rsid w:val="00B22FF1"/>
    <w:rsid w:val="00B36BC4"/>
    <w:rsid w:val="00B6236C"/>
    <w:rsid w:val="00B67003"/>
    <w:rsid w:val="00B740F2"/>
    <w:rsid w:val="00BD1CC6"/>
    <w:rsid w:val="00BD2F81"/>
    <w:rsid w:val="00BD4DE6"/>
    <w:rsid w:val="00BF4AB2"/>
    <w:rsid w:val="00C037DF"/>
    <w:rsid w:val="00C14D1B"/>
    <w:rsid w:val="00C6291B"/>
    <w:rsid w:val="00C94BEB"/>
    <w:rsid w:val="00CA4CCB"/>
    <w:rsid w:val="00CA6963"/>
    <w:rsid w:val="00D1263A"/>
    <w:rsid w:val="00D15321"/>
    <w:rsid w:val="00DA5667"/>
    <w:rsid w:val="00DB7394"/>
    <w:rsid w:val="00DF07D0"/>
    <w:rsid w:val="00E11C7E"/>
    <w:rsid w:val="00E441EC"/>
    <w:rsid w:val="00E77A1F"/>
    <w:rsid w:val="00ED0E81"/>
    <w:rsid w:val="00ED2F6B"/>
    <w:rsid w:val="00F01094"/>
    <w:rsid w:val="00F15879"/>
    <w:rsid w:val="00F24950"/>
    <w:rsid w:val="00F3477B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  <w:lang w:val="en-US" w:eastAsia="en-US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6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2</TotalTime>
  <Pages>2</Pages>
  <Words>180</Words>
  <Characters>1026</Characters>
  <Application>Microsoft Office Word</Application>
  <DocSecurity>0</DocSecurity>
  <Lines>8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CS491-CS492 Meeting Minutes Document Template</vt:lpstr>
      <vt:lpstr>CS491-CS492 Meeting Minutes Document Template</vt:lpstr>
    </vt:vector>
  </TitlesOfParts>
  <Company>Bilkent University</Company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Tài Thanh Hà</cp:lastModifiedBy>
  <cp:revision>2</cp:revision>
  <cp:lastPrinted>2007-02-07T02:13:00Z</cp:lastPrinted>
  <dcterms:created xsi:type="dcterms:W3CDTF">2024-06-24T03:41:00Z</dcterms:created>
  <dcterms:modified xsi:type="dcterms:W3CDTF">2024-06-24T03:41:00Z</dcterms:modified>
</cp:coreProperties>
</file>