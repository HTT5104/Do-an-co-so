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777FA39" w:rsidR="004266D5" w:rsidRPr="006F4C82" w:rsidRDefault="0029065D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7199AEAD" w:rsidR="001F12B5" w:rsidRPr="006F4C82" w:rsidRDefault="006B1DA9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Xây dựng app desktop quản lý đội bóng đá và tối ưu đội hình ra sân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5CB39891" w:rsidR="004266D5" w:rsidRPr="006F4C82" w:rsidRDefault="002E10FF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  <w:r w:rsidR="00ED32D3">
              <w:rPr>
                <w:rFonts w:ascii="Times New Roman" w:hAnsi="Times New Roman"/>
                <w:i w:val="0"/>
                <w:sz w:val="24"/>
                <w:szCs w:val="24"/>
              </w:rPr>
              <w:t>8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29065D"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7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29065D"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1DA58A1C" w:rsidR="004266D5" w:rsidRPr="006F4C82" w:rsidRDefault="00ED32D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 w:rsidR="00096B4C">
              <w:rPr>
                <w:rFonts w:ascii="Times New Roman" w:hAnsi="Times New Roman"/>
                <w:i w:val="0"/>
                <w:sz w:val="24"/>
                <w:szCs w:val="24"/>
              </w:rPr>
              <w:t>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35C2045D" w14:textId="77777777" w:rsidR="00286DF2" w:rsidRDefault="00ED32D3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Đóng gói thành phẩm.</w:t>
            </w:r>
          </w:p>
          <w:p w14:paraId="0EEF11F7" w14:textId="28A4CDA1" w:rsidR="00ED32D3" w:rsidRPr="006F4C82" w:rsidRDefault="00ED32D3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Phân chia thời lượng thuyết trình.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1B08F2">
        <w:trPr>
          <w:cantSplit/>
          <w:jc w:val="center"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  <w:vAlign w:val="center"/>
          </w:tcPr>
          <w:p w14:paraId="0B43CB35" w14:textId="13FD0E0B" w:rsidR="00802042" w:rsidRPr="003F4E3A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  <w:vAlign w:val="center"/>
          </w:tcPr>
          <w:p w14:paraId="42D771BE" w14:textId="77777777" w:rsidR="00802042" w:rsidRPr="006F4C82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  <w:vAlign w:val="center"/>
          </w:tcPr>
          <w:p w14:paraId="72874340" w14:textId="16488D90" w:rsidR="00802042" w:rsidRPr="002C7FF3" w:rsidRDefault="002C7FF3" w:rsidP="001B08F2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  <w:vAlign w:val="center"/>
          </w:tcPr>
          <w:p w14:paraId="4A2BDC2B" w14:textId="58B654D1" w:rsidR="00802042" w:rsidRPr="002C7FF3" w:rsidRDefault="002C7FF3" w:rsidP="001B08F2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  <w:vAlign w:val="center"/>
          </w:tcPr>
          <w:p w14:paraId="0FAA4972" w14:textId="77777777" w:rsidR="00802042" w:rsidRPr="002C7FF3" w:rsidRDefault="00802042" w:rsidP="001B08F2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  <w:vAlign w:val="center"/>
          </w:tcPr>
          <w:p w14:paraId="12D05C81" w14:textId="5FE0E6D9" w:rsidR="00802042" w:rsidRPr="002C7FF3" w:rsidRDefault="002C7FF3" w:rsidP="001B08F2">
            <w:pPr>
              <w:pStyle w:val="CovFormText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5A1B191" w14:textId="58851090" w:rsidR="00802042" w:rsidRPr="006F4C82" w:rsidRDefault="001B08F2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22010392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725F897" w14:textId="00597A85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Hà Tài Thanh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6BEAEDE" w14:textId="2655F9AC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22010392</w:t>
            </w:r>
            <w:r w:rsidR="001B08F2">
              <w:rPr>
                <w:rFonts w:ascii="Times New Roman" w:hAnsi="Times New Roman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C4757B6" w14:textId="0C6F9A26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34CF551" w14:textId="3237D7D5" w:rsidR="00802042" w:rsidRPr="006F4C82" w:rsidRDefault="007F48CF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22010168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6C02C3" w14:textId="0225487C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Hoàng Vinh Quân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CB2C09E" w14:textId="2B2BEC50" w:rsidR="00802042" w:rsidRPr="006F4C82" w:rsidRDefault="007F48CF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22010168@st.phenikaa-uni.edu.vn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09435B4" w14:textId="3613E6D6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DFEBA5B" w14:textId="23F943D8" w:rsidR="00802042" w:rsidRPr="006F4C82" w:rsidRDefault="007F48CF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22010511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03FF859" w14:textId="5496BE6B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Minh Duy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1272627" w14:textId="7E8CA605" w:rsidR="00802042" w:rsidRPr="006F4C82" w:rsidRDefault="007F48CF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22010511@st.phenikaa-uni.edu.vn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5EF8C5E" w14:textId="348B8306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1B08F2">
        <w:trPr>
          <w:cantSplit/>
          <w:jc w:val="center"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14:paraId="543E8504" w14:textId="20E98936" w:rsidR="00802042" w:rsidRPr="006F4C82" w:rsidRDefault="00F01094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14:paraId="7D81D3E0" w14:textId="379AB4C5" w:rsidR="00802042" w:rsidRPr="006F4C82" w:rsidRDefault="0029065D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Mai Xuân Tráng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14:paraId="78AA2804" w14:textId="6D7C1C05" w:rsidR="00802042" w:rsidRPr="006F4C82" w:rsidRDefault="006B1DA9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B1DA9">
              <w:rPr>
                <w:rFonts w:ascii="Times New Roman" w:hAnsi="Times New Roman"/>
                <w:sz w:val="24"/>
                <w:szCs w:val="24"/>
              </w:rPr>
              <w:t>trang.maixuan@phenikaa-uni.edu.vn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  <w:vAlign w:val="center"/>
          </w:tcPr>
          <w:p w14:paraId="32CE142B" w14:textId="77DBC34D" w:rsidR="00802042" w:rsidRPr="006F4C82" w:rsidRDefault="00ED32D3" w:rsidP="001B08F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4670FE7D" w:rsidR="008C0503" w:rsidRPr="001B08F2" w:rsidRDefault="008C0503" w:rsidP="0063035A">
      <w:pPr>
        <w:jc w:val="both"/>
        <w:rPr>
          <w:rFonts w:ascii="Times New Roman" w:hAnsi="Times New Roman"/>
          <w:i/>
          <w:iCs/>
          <w:szCs w:val="24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u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8634FC4" w14:textId="77777777" w:rsidR="00286DF2" w:rsidRDefault="001F12B5" w:rsidP="00ED32D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ED32D3">
              <w:rPr>
                <w:rFonts w:ascii="Times New Roman" w:hAnsi="Times New Roman"/>
                <w:sz w:val="24"/>
                <w:szCs w:val="24"/>
              </w:rPr>
              <w:t>Đóng gói thành phẩm</w:t>
            </w:r>
          </w:p>
          <w:p w14:paraId="14E989C6" w14:textId="77777777" w:rsidR="00ED32D3" w:rsidRDefault="00ED32D3" w:rsidP="00ED32D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Khắc phục vấn đề không đọc được file csv và lấy được ảnh</w:t>
            </w:r>
          </w:p>
          <w:p w14:paraId="0B3B6886" w14:textId="4618C619" w:rsidR="00ED32D3" w:rsidRPr="006F4C82" w:rsidRDefault="00ED32D3" w:rsidP="00ED32D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Xuất dự án ra file .jar</w:t>
            </w:r>
          </w:p>
        </w:tc>
      </w:tr>
      <w:tr w:rsidR="00415AAF" w:rsidRPr="006F4C82" w14:paraId="0D92061E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1C25D2A" w14:textId="77777777" w:rsidR="00E650E8" w:rsidRDefault="00096B4C" w:rsidP="00ED32D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415AAF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="00ED32D3">
              <w:rPr>
                <w:rFonts w:ascii="Times New Roman" w:hAnsi="Times New Roman"/>
                <w:sz w:val="24"/>
                <w:szCs w:val="24"/>
              </w:rPr>
              <w:t>Phân công thuyết trình</w:t>
            </w:r>
          </w:p>
          <w:p w14:paraId="45F73677" w14:textId="354AD47C" w:rsidR="00ED32D3" w:rsidRDefault="00ED32D3" w:rsidP="00ED32D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Đặt vấn đề (2 phút): Hà Tài Thanh</w:t>
            </w:r>
          </w:p>
          <w:p w14:paraId="656B9CB4" w14:textId="77777777" w:rsidR="00ED32D3" w:rsidRDefault="00ED32D3" w:rsidP="00ED32D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Kịch bản – Tính năng (4 phút): Hà Tài Thanh</w:t>
            </w:r>
          </w:p>
          <w:p w14:paraId="1FE35B6B" w14:textId="77777777" w:rsidR="00ED32D3" w:rsidRDefault="00ED32D3" w:rsidP="00ED32D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Tính năng thành phần nổi bật (3 phút): Nguyễn Minh Duy</w:t>
            </w:r>
          </w:p>
          <w:p w14:paraId="0ECDBBC5" w14:textId="77777777" w:rsidR="00ED32D3" w:rsidRDefault="00ED32D3" w:rsidP="00ED32D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Thuật toán tham lam tối ưu (3 phút): Hoàng Vinh Quân</w:t>
            </w:r>
          </w:p>
          <w:p w14:paraId="619E3632" w14:textId="4FC007D6" w:rsidR="00ED32D3" w:rsidRPr="006F4C82" w:rsidRDefault="00ED32D3" w:rsidP="00ED32D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Chạy demo ứng dụng</w:t>
            </w:r>
          </w:p>
        </w:tc>
      </w:tr>
    </w:tbl>
    <w:p w14:paraId="351CBA7D" w14:textId="77777777" w:rsidR="004D42BB" w:rsidRPr="006F4C82" w:rsidRDefault="004D42BB" w:rsidP="004D42BB">
      <w:pPr>
        <w:pStyle w:val="u1"/>
        <w:rPr>
          <w:rFonts w:ascii="Times New Roman" w:hAnsi="Times New Roman"/>
          <w:b/>
          <w:color w:val="800080"/>
          <w:sz w:val="24"/>
          <w:szCs w:val="24"/>
        </w:rPr>
      </w:pPr>
    </w:p>
    <w:p w14:paraId="043F3D47" w14:textId="77777777" w:rsidR="000E11B1" w:rsidRPr="006F4C82" w:rsidRDefault="000E11B1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C04AD2" w14:textId="77777777" w:rsidR="008304B4" w:rsidRDefault="008304B4">
      <w:r>
        <w:separator/>
      </w:r>
    </w:p>
  </w:endnote>
  <w:endnote w:type="continuationSeparator" w:id="0">
    <w:p w14:paraId="5E111468" w14:textId="77777777" w:rsidR="008304B4" w:rsidRDefault="008304B4">
      <w:r>
        <w:continuationSeparator/>
      </w:r>
    </w:p>
  </w:endnote>
  <w:endnote w:type="continuationNotice" w:id="1">
    <w:p w14:paraId="1105A217" w14:textId="77777777" w:rsidR="008304B4" w:rsidRDefault="008304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823"/>
      <w:gridCol w:w="4825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59F55012" w:rsidR="00384904" w:rsidRPr="00384904" w:rsidRDefault="00384904" w:rsidP="00384904">
          <w:pPr>
            <w:pStyle w:val="Chntrang"/>
            <w:rPr>
              <w:rFonts w:ascii="Arial Narrow" w:hAnsi="Arial Narrow"/>
              <w:sz w:val="20"/>
            </w:rPr>
          </w:pP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Chntrang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Chntrang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F3FECD" w14:textId="77777777" w:rsidR="008304B4" w:rsidRDefault="008304B4">
      <w:r>
        <w:separator/>
      </w:r>
    </w:p>
  </w:footnote>
  <w:footnote w:type="continuationSeparator" w:id="0">
    <w:p w14:paraId="05FC85E8" w14:textId="77777777" w:rsidR="008304B4" w:rsidRDefault="008304B4">
      <w:r>
        <w:continuationSeparator/>
      </w:r>
    </w:p>
  </w:footnote>
  <w:footnote w:type="continuationNotice" w:id="1">
    <w:p w14:paraId="62D5542A" w14:textId="77777777" w:rsidR="008304B4" w:rsidRDefault="008304B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458B4AF9" w:rsidR="00145B1E" w:rsidRPr="00E44179" w:rsidRDefault="002E10FF" w:rsidP="00C94BEB">
          <w:pPr>
            <w:rPr>
              <w:rFonts w:cs="Arial"/>
            </w:rPr>
          </w:pPr>
          <w:r>
            <w:rPr>
              <w:rFonts w:cs="Arial"/>
              <w:noProof/>
            </w:rPr>
            <w:drawing>
              <wp:inline distT="0" distB="0" distL="0" distR="0" wp14:anchorId="121E5541" wp14:editId="4D11F906">
                <wp:extent cx="990600" cy="920750"/>
                <wp:effectExtent l="0" t="0" r="0" b="0"/>
                <wp:docPr id="1" name="Ảnh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0600" cy="920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u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u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6B03AC"/>
    <w:multiLevelType w:val="hybridMultilevel"/>
    <w:tmpl w:val="19F66B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9348418">
    <w:abstractNumId w:val="1"/>
  </w:num>
  <w:num w:numId="2" w16cid:durableId="2075857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6D5"/>
    <w:rsid w:val="00016DFF"/>
    <w:rsid w:val="00071758"/>
    <w:rsid w:val="00096B4C"/>
    <w:rsid w:val="000E11B1"/>
    <w:rsid w:val="001071C3"/>
    <w:rsid w:val="00131110"/>
    <w:rsid w:val="00145B1E"/>
    <w:rsid w:val="00155255"/>
    <w:rsid w:val="001B08F2"/>
    <w:rsid w:val="001B28D6"/>
    <w:rsid w:val="001D7DC5"/>
    <w:rsid w:val="001F12B5"/>
    <w:rsid w:val="001F1FDE"/>
    <w:rsid w:val="00240130"/>
    <w:rsid w:val="00260497"/>
    <w:rsid w:val="002721AE"/>
    <w:rsid w:val="00277B20"/>
    <w:rsid w:val="00286DF2"/>
    <w:rsid w:val="0028710D"/>
    <w:rsid w:val="0029065D"/>
    <w:rsid w:val="002A6FDA"/>
    <w:rsid w:val="002C7FF3"/>
    <w:rsid w:val="002E10FF"/>
    <w:rsid w:val="00325785"/>
    <w:rsid w:val="00361221"/>
    <w:rsid w:val="00384904"/>
    <w:rsid w:val="003B2F07"/>
    <w:rsid w:val="003D3EC7"/>
    <w:rsid w:val="003F4E3A"/>
    <w:rsid w:val="003F7B00"/>
    <w:rsid w:val="00403198"/>
    <w:rsid w:val="00415AAF"/>
    <w:rsid w:val="0042155E"/>
    <w:rsid w:val="004266D5"/>
    <w:rsid w:val="00434BC7"/>
    <w:rsid w:val="0043788C"/>
    <w:rsid w:val="00476A2F"/>
    <w:rsid w:val="004A4395"/>
    <w:rsid w:val="004D42BB"/>
    <w:rsid w:val="004E067B"/>
    <w:rsid w:val="0052549A"/>
    <w:rsid w:val="00527B5C"/>
    <w:rsid w:val="0053679B"/>
    <w:rsid w:val="00537975"/>
    <w:rsid w:val="00537CDF"/>
    <w:rsid w:val="0056591B"/>
    <w:rsid w:val="005A2190"/>
    <w:rsid w:val="005A6D89"/>
    <w:rsid w:val="0063035A"/>
    <w:rsid w:val="00660843"/>
    <w:rsid w:val="006B1DA9"/>
    <w:rsid w:val="006F4C82"/>
    <w:rsid w:val="007C1DBF"/>
    <w:rsid w:val="007E79D8"/>
    <w:rsid w:val="007F48CF"/>
    <w:rsid w:val="007F56F4"/>
    <w:rsid w:val="008013ED"/>
    <w:rsid w:val="00802042"/>
    <w:rsid w:val="008304B4"/>
    <w:rsid w:val="008309C6"/>
    <w:rsid w:val="00842848"/>
    <w:rsid w:val="00857CFB"/>
    <w:rsid w:val="008679CC"/>
    <w:rsid w:val="00893A8E"/>
    <w:rsid w:val="008C0503"/>
    <w:rsid w:val="008D414E"/>
    <w:rsid w:val="008E589B"/>
    <w:rsid w:val="008E597D"/>
    <w:rsid w:val="0090472F"/>
    <w:rsid w:val="00927B59"/>
    <w:rsid w:val="009C2AE3"/>
    <w:rsid w:val="009E1E16"/>
    <w:rsid w:val="009F19E3"/>
    <w:rsid w:val="009F4FEA"/>
    <w:rsid w:val="00A91EEF"/>
    <w:rsid w:val="00AA44D2"/>
    <w:rsid w:val="00AC3DF3"/>
    <w:rsid w:val="00AF26B6"/>
    <w:rsid w:val="00B01717"/>
    <w:rsid w:val="00B17A7B"/>
    <w:rsid w:val="00B22FF1"/>
    <w:rsid w:val="00B36BC4"/>
    <w:rsid w:val="00B6236C"/>
    <w:rsid w:val="00B67003"/>
    <w:rsid w:val="00B740F2"/>
    <w:rsid w:val="00BD1CC6"/>
    <w:rsid w:val="00BD2F81"/>
    <w:rsid w:val="00BD4DE6"/>
    <w:rsid w:val="00BF4AB2"/>
    <w:rsid w:val="00C037DF"/>
    <w:rsid w:val="00C14D1B"/>
    <w:rsid w:val="00C6291B"/>
    <w:rsid w:val="00C94BEB"/>
    <w:rsid w:val="00CA4CCB"/>
    <w:rsid w:val="00CA6963"/>
    <w:rsid w:val="00D1263A"/>
    <w:rsid w:val="00D15321"/>
    <w:rsid w:val="00D7406B"/>
    <w:rsid w:val="00DA5667"/>
    <w:rsid w:val="00DB7394"/>
    <w:rsid w:val="00DE0881"/>
    <w:rsid w:val="00DF07D0"/>
    <w:rsid w:val="00E11C7E"/>
    <w:rsid w:val="00E441EC"/>
    <w:rsid w:val="00E650E8"/>
    <w:rsid w:val="00E77A1F"/>
    <w:rsid w:val="00ED0E81"/>
    <w:rsid w:val="00ED2F6B"/>
    <w:rsid w:val="00ED32D3"/>
    <w:rsid w:val="00F01094"/>
    <w:rsid w:val="00F15879"/>
    <w:rsid w:val="00F24950"/>
    <w:rsid w:val="00F3477B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CA6963"/>
    <w:rPr>
      <w:rFonts w:ascii="Arial" w:hAnsi="Arial"/>
      <w:sz w:val="24"/>
      <w:lang w:val="en-US" w:eastAsia="en-US"/>
    </w:rPr>
  </w:style>
  <w:style w:type="paragraph" w:styleId="u1">
    <w:name w:val="heading 1"/>
    <w:basedOn w:val="Binhthng"/>
    <w:next w:val="Binhthng"/>
    <w:qFormat/>
    <w:pPr>
      <w:keepNext/>
      <w:outlineLvl w:val="0"/>
    </w:pPr>
    <w:rPr>
      <w:sz w:val="32"/>
    </w:rPr>
  </w:style>
  <w:style w:type="paragraph" w:styleId="u2">
    <w:name w:val="heading 2"/>
    <w:basedOn w:val="Binhthng"/>
    <w:next w:val="Binhthng"/>
    <w:qFormat/>
    <w:pPr>
      <w:keepNext/>
      <w:outlineLvl w:val="1"/>
    </w:pPr>
    <w:rPr>
      <w:b/>
      <w:sz w:val="20"/>
    </w:rPr>
  </w:style>
  <w:style w:type="paragraph" w:styleId="u3">
    <w:name w:val="heading 3"/>
    <w:basedOn w:val="Binhthng"/>
    <w:next w:val="Binhthng"/>
    <w:link w:val="u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u4">
    <w:name w:val="heading 4"/>
    <w:basedOn w:val="Binhthng"/>
    <w:next w:val="Binhthng"/>
    <w:qFormat/>
    <w:pPr>
      <w:keepNext/>
      <w:spacing w:before="60" w:after="60"/>
      <w:outlineLvl w:val="3"/>
    </w:pPr>
    <w:rPr>
      <w:i/>
      <w:sz w:val="18"/>
    </w:rPr>
  </w:style>
  <w:style w:type="paragraph" w:styleId="u5">
    <w:name w:val="heading 5"/>
    <w:basedOn w:val="Binhthng"/>
    <w:next w:val="Binhthng"/>
    <w:qFormat/>
    <w:pPr>
      <w:keepNext/>
      <w:outlineLvl w:val="4"/>
    </w:pPr>
    <w:rPr>
      <w:b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pPr>
      <w:tabs>
        <w:tab w:val="center" w:pos="4320"/>
        <w:tab w:val="right" w:pos="8640"/>
      </w:tabs>
    </w:pPr>
    <w:rPr>
      <w:b/>
      <w:sz w:val="18"/>
    </w:rPr>
  </w:style>
  <w:style w:type="paragraph" w:styleId="Chntrang">
    <w:name w:val="footer"/>
    <w:basedOn w:val="Binhthng"/>
    <w:link w:val="ChntrangChar"/>
    <w:uiPriority w:val="99"/>
    <w:pPr>
      <w:tabs>
        <w:tab w:val="center" w:pos="4320"/>
        <w:tab w:val="right" w:pos="8640"/>
      </w:tabs>
    </w:pPr>
  </w:style>
  <w:style w:type="paragraph" w:styleId="Sudong">
    <w:name w:val="List Number"/>
    <w:basedOn w:val="Binhthng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utrang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VnbanCcchu">
    <w:name w:val="footnote text"/>
    <w:basedOn w:val="Binhthng"/>
    <w:semiHidden/>
    <w:rPr>
      <w:sz w:val="18"/>
    </w:rPr>
  </w:style>
  <w:style w:type="character" w:styleId="ThamchiuCcchu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Binhthng"/>
    <w:pPr>
      <w:spacing w:before="60" w:after="60"/>
    </w:pPr>
    <w:rPr>
      <w:sz w:val="22"/>
    </w:rPr>
  </w:style>
  <w:style w:type="character" w:styleId="ThamchiuChuthich">
    <w:name w:val="annotation reference"/>
    <w:semiHidden/>
    <w:rPr>
      <w:sz w:val="16"/>
    </w:rPr>
  </w:style>
  <w:style w:type="paragraph" w:styleId="VnbanChuthich">
    <w:name w:val="annotation text"/>
    <w:basedOn w:val="Binhthng"/>
    <w:link w:val="VnbanChuthichChar"/>
    <w:semiHidden/>
    <w:rPr>
      <w:sz w:val="20"/>
    </w:rPr>
  </w:style>
  <w:style w:type="character" w:customStyle="1" w:styleId="u3Char">
    <w:name w:val="Đầu đề 3 Char"/>
    <w:link w:val="u3"/>
    <w:rsid w:val="00CA6963"/>
    <w:rPr>
      <w:rFonts w:ascii="Arial" w:hAnsi="Arial"/>
      <w:b/>
      <w:color w:val="FFFFFF"/>
      <w:sz w:val="26"/>
    </w:rPr>
  </w:style>
  <w:style w:type="character" w:customStyle="1" w:styleId="ChntrangChar">
    <w:name w:val="Chân trang Char"/>
    <w:link w:val="Chntrang"/>
    <w:uiPriority w:val="99"/>
    <w:rsid w:val="00384904"/>
    <w:rPr>
      <w:rFonts w:ascii="Arial" w:hAnsi="Arial"/>
      <w:sz w:val="24"/>
    </w:rPr>
  </w:style>
  <w:style w:type="table" w:styleId="LiBang">
    <w:name w:val="Table Grid"/>
    <w:basedOn w:val="BangThngthng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Chuthich">
    <w:name w:val="annotation subject"/>
    <w:basedOn w:val="VnbanChuthich"/>
    <w:next w:val="VnbanChuthich"/>
    <w:link w:val="ChuChuthichChar"/>
    <w:rsid w:val="00277B20"/>
    <w:rPr>
      <w:b/>
      <w:bCs/>
    </w:rPr>
  </w:style>
  <w:style w:type="character" w:customStyle="1" w:styleId="VnbanChuthichChar">
    <w:name w:val="Văn bản Chú thích Char"/>
    <w:link w:val="VnbanChuthich"/>
    <w:semiHidden/>
    <w:rsid w:val="00277B20"/>
    <w:rPr>
      <w:rFonts w:ascii="Arial" w:hAnsi="Arial"/>
    </w:rPr>
  </w:style>
  <w:style w:type="character" w:customStyle="1" w:styleId="ChuChuthichChar">
    <w:name w:val="Chủ đề Chú thích Char"/>
    <w:link w:val="ChuChuthich"/>
    <w:rsid w:val="00277B20"/>
    <w:rPr>
      <w:rFonts w:ascii="Arial" w:hAnsi="Arial"/>
      <w:b/>
      <w:bCs/>
    </w:rPr>
  </w:style>
  <w:style w:type="paragraph" w:styleId="Bongchuthich">
    <w:name w:val="Balloon Text"/>
    <w:basedOn w:val="Binhthng"/>
    <w:link w:val="BongchuthichChar"/>
    <w:rsid w:val="00277B20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277B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6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5</TotalTime>
  <Pages>2</Pages>
  <Words>144</Words>
  <Characters>827</Characters>
  <Application>Microsoft Office Word</Application>
  <DocSecurity>0</DocSecurity>
  <Lines>6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CS491-CS492 Meeting Minutes Document Template</vt:lpstr>
      <vt:lpstr>CS491-CS492 Meeting Minutes Document Template</vt:lpstr>
    </vt:vector>
  </TitlesOfParts>
  <Company>Bilkent University</Company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Tài Thanh Hà</cp:lastModifiedBy>
  <cp:revision>3</cp:revision>
  <cp:lastPrinted>2007-02-07T02:13:00Z</cp:lastPrinted>
  <dcterms:created xsi:type="dcterms:W3CDTF">2024-07-18T18:58:00Z</dcterms:created>
  <dcterms:modified xsi:type="dcterms:W3CDTF">2024-07-18T19:02:00Z</dcterms:modified>
</cp:coreProperties>
</file>