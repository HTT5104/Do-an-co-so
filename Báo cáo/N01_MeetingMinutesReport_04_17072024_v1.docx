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2777FA39" w:rsidR="004266D5" w:rsidRPr="006F4C82" w:rsidRDefault="0029065D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Nhóm 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u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7199AEAD" w:rsidR="001F12B5" w:rsidRPr="006F4C82" w:rsidRDefault="006B1DA9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Xây dựng app desktop quản lý đội bóng đá và tối ưu đội hình ra sân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264EDF84" w:rsidR="004266D5" w:rsidRPr="006F4C82" w:rsidRDefault="002E10FF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17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29065D">
              <w:rPr>
                <w:rFonts w:ascii="Times New Roman" w:hAnsi="Times New Roman"/>
                <w:i w:val="0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7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29065D">
              <w:rPr>
                <w:rFonts w:ascii="Times New Roman" w:hAnsi="Times New Roman"/>
                <w:i w:val="0"/>
                <w:sz w:val="24"/>
                <w:szCs w:val="24"/>
              </w:rPr>
              <w:t>2024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u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7D1CF5AF" w:rsidR="004266D5" w:rsidRPr="006F4C82" w:rsidRDefault="006B1DA9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</w:t>
            </w:r>
            <w:r w:rsidR="002E10FF">
              <w:rPr>
                <w:rFonts w:ascii="Times New Roman" w:hAnsi="Times New Roman"/>
                <w:i w:val="0"/>
                <w:sz w:val="24"/>
                <w:szCs w:val="24"/>
              </w:rPr>
              <w:t>6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 w:rsidR="00096B4C">
              <w:rPr>
                <w:rFonts w:ascii="Times New Roman" w:hAnsi="Times New Roman"/>
                <w:i w:val="0"/>
                <w:sz w:val="24"/>
                <w:szCs w:val="24"/>
              </w:rPr>
              <w:t>30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3893CAC5" w14:textId="77777777" w:rsidR="00096B4C" w:rsidRDefault="00286DF2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Xin ý kiến đánh giá của GVHD về chất lượng sản phẩm hoàn thiện.</w:t>
            </w:r>
          </w:p>
          <w:p w14:paraId="188A4AE5" w14:textId="77777777" w:rsidR="00286DF2" w:rsidRDefault="00286DF2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GVHD giải thích một số thành phần của báo cáo.</w:t>
            </w:r>
          </w:p>
          <w:p w14:paraId="0EEF11F7" w14:textId="71EAB4CE" w:rsidR="00286DF2" w:rsidRPr="006F4C82" w:rsidRDefault="00286DF2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Nhóm trao đổi với GVHD về thông tin buổi thuyết trình.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1B08F2">
        <w:trPr>
          <w:cantSplit/>
          <w:jc w:val="center"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  <w:vAlign w:val="center"/>
          </w:tcPr>
          <w:p w14:paraId="0B43CB35" w14:textId="13FD0E0B" w:rsidR="00802042" w:rsidRPr="003F4E3A" w:rsidRDefault="00802042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  <w:vAlign w:val="center"/>
          </w:tcPr>
          <w:p w14:paraId="42D771BE" w14:textId="77777777" w:rsidR="00802042" w:rsidRPr="006F4C82" w:rsidRDefault="00802042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1B08F2">
        <w:trPr>
          <w:cantSplit/>
          <w:jc w:val="center"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  <w:vAlign w:val="center"/>
          </w:tcPr>
          <w:p w14:paraId="72874340" w14:textId="16488D90" w:rsidR="00802042" w:rsidRPr="002C7FF3" w:rsidRDefault="002C7FF3" w:rsidP="001B08F2">
            <w:pPr>
              <w:pStyle w:val="CovFormText"/>
              <w:jc w:val="center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  <w:vAlign w:val="center"/>
          </w:tcPr>
          <w:p w14:paraId="4A2BDC2B" w14:textId="58B654D1" w:rsidR="00802042" w:rsidRPr="002C7FF3" w:rsidRDefault="002C7FF3" w:rsidP="001B08F2">
            <w:pPr>
              <w:pStyle w:val="CovFormText"/>
              <w:jc w:val="center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  <w:vAlign w:val="center"/>
          </w:tcPr>
          <w:p w14:paraId="0FAA4972" w14:textId="77777777" w:rsidR="00802042" w:rsidRPr="002C7FF3" w:rsidRDefault="00802042" w:rsidP="001B08F2">
            <w:pPr>
              <w:pStyle w:val="CovFormText"/>
              <w:jc w:val="center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  <w:vAlign w:val="center"/>
          </w:tcPr>
          <w:p w14:paraId="12D05C81" w14:textId="5FE0E6D9" w:rsidR="00802042" w:rsidRPr="002C7FF3" w:rsidRDefault="002C7FF3" w:rsidP="001B08F2">
            <w:pPr>
              <w:pStyle w:val="CovFormText"/>
              <w:jc w:val="center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1B08F2">
        <w:trPr>
          <w:cantSplit/>
          <w:jc w:val="center"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5A1B191" w14:textId="58851090" w:rsidR="00802042" w:rsidRPr="006F4C82" w:rsidRDefault="001B08F2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22010392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725F897" w14:textId="00597A85" w:rsidR="00802042" w:rsidRPr="006F4C82" w:rsidRDefault="0029065D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Hà Tài Thanh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6BEAEDE" w14:textId="2655F9AC" w:rsidR="00802042" w:rsidRPr="006F4C82" w:rsidRDefault="0029065D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22010392</w:t>
            </w:r>
            <w:r w:rsidR="001B08F2">
              <w:rPr>
                <w:rFonts w:ascii="Times New Roman" w:hAnsi="Times New Roman"/>
                <w:sz w:val="24"/>
                <w:szCs w:val="24"/>
              </w:rPr>
              <w:t>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C4757B6" w14:textId="0C6F9A26" w:rsidR="00802042" w:rsidRPr="006F4C82" w:rsidRDefault="0029065D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1B08F2">
        <w:trPr>
          <w:cantSplit/>
          <w:jc w:val="center"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34CF551" w14:textId="3237D7D5" w:rsidR="00802042" w:rsidRPr="006F4C82" w:rsidRDefault="007F48CF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22010168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6C02C3" w14:textId="0225487C" w:rsidR="00802042" w:rsidRPr="006F4C82" w:rsidRDefault="0029065D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Hoàng Vinh Quân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CB2C09E" w14:textId="2B2BEC50" w:rsidR="00802042" w:rsidRPr="006F4C82" w:rsidRDefault="007F48CF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22010168@st.phenikaa-uni.edu.vn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09435B4" w14:textId="3613E6D6" w:rsidR="00802042" w:rsidRPr="006F4C82" w:rsidRDefault="0029065D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1E8E910" w14:textId="77777777" w:rsidTr="001B08F2">
        <w:trPr>
          <w:cantSplit/>
          <w:jc w:val="center"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DFEBA5B" w14:textId="23F943D8" w:rsidR="00802042" w:rsidRPr="006F4C82" w:rsidRDefault="007F48CF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22010511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03FF859" w14:textId="5496BE6B" w:rsidR="00802042" w:rsidRPr="006F4C82" w:rsidRDefault="0029065D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Nguyễn Minh Duy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1272627" w14:textId="7E8CA605" w:rsidR="00802042" w:rsidRPr="006F4C82" w:rsidRDefault="007F48CF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22010511@st.phenikaa-uni.edu.vn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5EF8C5E" w14:textId="348B8306" w:rsidR="00802042" w:rsidRPr="006F4C82" w:rsidRDefault="0029065D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6E8930F" w14:textId="77777777" w:rsidTr="001B08F2">
        <w:trPr>
          <w:cantSplit/>
          <w:jc w:val="center"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  <w:vAlign w:val="center"/>
          </w:tcPr>
          <w:p w14:paraId="543E8504" w14:textId="20E98936" w:rsidR="00802042" w:rsidRPr="006F4C82" w:rsidRDefault="00F01094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  <w:vAlign w:val="center"/>
          </w:tcPr>
          <w:p w14:paraId="7D81D3E0" w14:textId="379AB4C5" w:rsidR="00802042" w:rsidRPr="006F4C82" w:rsidRDefault="0029065D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Mai Xuân Tráng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  <w:vAlign w:val="center"/>
          </w:tcPr>
          <w:p w14:paraId="78AA2804" w14:textId="6D7C1C05" w:rsidR="00802042" w:rsidRPr="006F4C82" w:rsidRDefault="006B1DA9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B1DA9">
              <w:rPr>
                <w:rFonts w:ascii="Times New Roman" w:hAnsi="Times New Roman"/>
                <w:sz w:val="24"/>
                <w:szCs w:val="24"/>
              </w:rPr>
              <w:t>trang.maixuan@phenikaa-uni.edu.vn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  <w:vAlign w:val="center"/>
          </w:tcPr>
          <w:p w14:paraId="32CE142B" w14:textId="078D35B7" w:rsidR="00802042" w:rsidRPr="006F4C82" w:rsidRDefault="006B1DA9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4670FE7D" w:rsidR="008C0503" w:rsidRPr="001B08F2" w:rsidRDefault="008C0503" w:rsidP="0063035A">
      <w:pPr>
        <w:jc w:val="both"/>
        <w:rPr>
          <w:rFonts w:ascii="Times New Roman" w:hAnsi="Times New Roman"/>
          <w:i/>
          <w:iCs/>
          <w:szCs w:val="24"/>
        </w:rPr>
      </w:pP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u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lastRenderedPageBreak/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2EE82574" w14:textId="77777777" w:rsidR="00096B4C" w:rsidRDefault="001F12B5" w:rsidP="00286DF2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286DF2">
              <w:rPr>
                <w:rFonts w:ascii="Times New Roman" w:hAnsi="Times New Roman"/>
                <w:sz w:val="24"/>
                <w:szCs w:val="24"/>
              </w:rPr>
              <w:t>Chạy ứng dụng với các tính năng mới chưa có ở bản demo</w:t>
            </w:r>
          </w:p>
          <w:p w14:paraId="3C1A3F0D" w14:textId="77777777" w:rsidR="00286DF2" w:rsidRDefault="00286DF2" w:rsidP="00286DF2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Mã hóa mật khẩu</w:t>
            </w:r>
          </w:p>
          <w:p w14:paraId="77E05A4F" w14:textId="77777777" w:rsidR="00286DF2" w:rsidRDefault="00286DF2" w:rsidP="00286DF2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Tìm kiếm cầu thủ theo tên</w:t>
            </w:r>
          </w:p>
          <w:p w14:paraId="1F61431E" w14:textId="77777777" w:rsidR="00286DF2" w:rsidRDefault="00286DF2" w:rsidP="00286DF2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Lọc danh sách cầu thủ</w:t>
            </w:r>
          </w:p>
          <w:p w14:paraId="7D998EAA" w14:textId="77777777" w:rsidR="00286DF2" w:rsidRDefault="00286DF2" w:rsidP="00286DF2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Vai trò Cầu thủ</w:t>
            </w:r>
          </w:p>
          <w:p w14:paraId="0B3B6886" w14:textId="6F8BAD16" w:rsidR="00286DF2" w:rsidRPr="006F4C82" w:rsidRDefault="00286DF2" w:rsidP="00286DF2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Đổi mật khẩu</w:t>
            </w:r>
          </w:p>
        </w:tc>
      </w:tr>
      <w:tr w:rsidR="00415AAF" w:rsidRPr="006F4C82" w14:paraId="0D92061E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5E318A07" w14:textId="77777777" w:rsidR="00096B4C" w:rsidRDefault="00096B4C" w:rsidP="00286DF2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415AAF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="00286DF2">
              <w:rPr>
                <w:rFonts w:ascii="Times New Roman" w:hAnsi="Times New Roman"/>
                <w:sz w:val="24"/>
                <w:szCs w:val="24"/>
              </w:rPr>
              <w:t>GHVD trình bày về một số thành phần của báo cáo mà nhóm chưa nắm rõ</w:t>
            </w:r>
          </w:p>
          <w:p w14:paraId="3CF2936C" w14:textId="77777777" w:rsidR="00286DF2" w:rsidRDefault="00286DF2" w:rsidP="00286DF2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Các thành phần bắt buộc</w:t>
            </w:r>
          </w:p>
          <w:p w14:paraId="619E3632" w14:textId="0254E8F8" w:rsidR="00E650E8" w:rsidRPr="006F4C82" w:rsidRDefault="00286DF2" w:rsidP="00286DF2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</w:t>
            </w:r>
            <w:r w:rsidR="00E650E8">
              <w:rPr>
                <w:rFonts w:ascii="Times New Roman" w:hAnsi="Times New Roman"/>
                <w:sz w:val="24"/>
                <w:szCs w:val="24"/>
              </w:rPr>
              <w:t>Yêu cầu phi chức năng: Hiệu quả, Hiệu suất, Bảo trì</w:t>
            </w:r>
          </w:p>
        </w:tc>
      </w:tr>
      <w:tr w:rsidR="00415AAF" w:rsidRPr="006F4C82" w14:paraId="064F3CDB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026A5D58" w14:textId="77777777" w:rsidR="00415AAF" w:rsidRDefault="00096B4C" w:rsidP="00E650E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="00415AAF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="00E650E8">
              <w:rPr>
                <w:rFonts w:ascii="Times New Roman" w:hAnsi="Times New Roman"/>
                <w:sz w:val="24"/>
                <w:szCs w:val="24"/>
              </w:rPr>
              <w:t>Trao đổi về thông tin buổi thuyết trình</w:t>
            </w:r>
          </w:p>
          <w:p w14:paraId="599F07D2" w14:textId="77777777" w:rsidR="00E650E8" w:rsidRDefault="00E650E8" w:rsidP="00E650E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Nhóm hỏi rõ GVHD về thời gian, thời lượng</w:t>
            </w:r>
          </w:p>
          <w:p w14:paraId="2F951B90" w14:textId="0CC04580" w:rsidR="00E650E8" w:rsidRDefault="00E650E8" w:rsidP="00E650E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Nhóm phân chia các công việc cần thực hiện cho buổi thuyết trình</w:t>
            </w:r>
          </w:p>
        </w:tc>
      </w:tr>
    </w:tbl>
    <w:p w14:paraId="351CBA7D" w14:textId="77777777" w:rsidR="004D42BB" w:rsidRPr="006F4C82" w:rsidRDefault="004D42BB" w:rsidP="004D42BB">
      <w:pPr>
        <w:pStyle w:val="u1"/>
        <w:rPr>
          <w:rFonts w:ascii="Times New Roman" w:hAnsi="Times New Roman"/>
          <w:b/>
          <w:color w:val="800080"/>
          <w:sz w:val="24"/>
          <w:szCs w:val="24"/>
        </w:rPr>
      </w:pPr>
    </w:p>
    <w:p w14:paraId="043F3D47" w14:textId="77777777" w:rsidR="000E11B1" w:rsidRPr="006F4C82" w:rsidRDefault="000E11B1" w:rsidP="004D42BB">
      <w:pPr>
        <w:pStyle w:val="Chntrang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5110F7" w14:textId="77777777" w:rsidR="0090472F" w:rsidRDefault="0090472F">
      <w:r>
        <w:separator/>
      </w:r>
    </w:p>
  </w:endnote>
  <w:endnote w:type="continuationSeparator" w:id="0">
    <w:p w14:paraId="14719E86" w14:textId="77777777" w:rsidR="0090472F" w:rsidRDefault="0090472F">
      <w:r>
        <w:continuationSeparator/>
      </w:r>
    </w:p>
  </w:endnote>
  <w:endnote w:type="continuationNotice" w:id="1">
    <w:p w14:paraId="27D0C050" w14:textId="77777777" w:rsidR="0090472F" w:rsidRDefault="0090472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823"/>
      <w:gridCol w:w="4825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59F55012" w:rsidR="00384904" w:rsidRPr="00384904" w:rsidRDefault="00384904" w:rsidP="00384904">
          <w:pPr>
            <w:pStyle w:val="Chntrang"/>
            <w:rPr>
              <w:rFonts w:ascii="Arial Narrow" w:hAnsi="Arial Narrow"/>
              <w:sz w:val="20"/>
            </w:rPr>
          </w:pP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Chntrang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Chntrang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A0A542" w14:textId="77777777" w:rsidR="0090472F" w:rsidRDefault="0090472F">
      <w:r>
        <w:separator/>
      </w:r>
    </w:p>
  </w:footnote>
  <w:footnote w:type="continuationSeparator" w:id="0">
    <w:p w14:paraId="1133AA5B" w14:textId="77777777" w:rsidR="0090472F" w:rsidRDefault="0090472F">
      <w:r>
        <w:continuationSeparator/>
      </w:r>
    </w:p>
  </w:footnote>
  <w:footnote w:type="continuationNotice" w:id="1">
    <w:p w14:paraId="5B57B11C" w14:textId="77777777" w:rsidR="0090472F" w:rsidRDefault="0090472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458B4AF9" w:rsidR="00145B1E" w:rsidRPr="00E44179" w:rsidRDefault="002E10FF" w:rsidP="00C94BEB">
          <w:pPr>
            <w:rPr>
              <w:rFonts w:cs="Arial"/>
            </w:rPr>
          </w:pPr>
          <w:r>
            <w:rPr>
              <w:rFonts w:cs="Arial"/>
              <w:noProof/>
            </w:rPr>
            <w:drawing>
              <wp:inline distT="0" distB="0" distL="0" distR="0" wp14:anchorId="121E5541" wp14:editId="4D11F906">
                <wp:extent cx="990600" cy="920750"/>
                <wp:effectExtent l="0" t="0" r="0" b="0"/>
                <wp:docPr id="1" name="Ảnh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90600" cy="920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17" w:type="dxa"/>
        </w:tcPr>
        <w:p w14:paraId="17AE29E6" w14:textId="77777777" w:rsidR="00145B1E" w:rsidRDefault="0052549A" w:rsidP="00145B1E">
          <w:pPr>
            <w:pStyle w:val="u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u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6B03AC"/>
    <w:multiLevelType w:val="hybridMultilevel"/>
    <w:tmpl w:val="19F66B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9348418">
    <w:abstractNumId w:val="1"/>
  </w:num>
  <w:num w:numId="2" w16cid:durableId="2075857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6D5"/>
    <w:rsid w:val="00016DFF"/>
    <w:rsid w:val="00071758"/>
    <w:rsid w:val="00096B4C"/>
    <w:rsid w:val="000E11B1"/>
    <w:rsid w:val="001071C3"/>
    <w:rsid w:val="00145B1E"/>
    <w:rsid w:val="00155255"/>
    <w:rsid w:val="001B08F2"/>
    <w:rsid w:val="001B28D6"/>
    <w:rsid w:val="001D7DC5"/>
    <w:rsid w:val="001F12B5"/>
    <w:rsid w:val="001F1FDE"/>
    <w:rsid w:val="00240130"/>
    <w:rsid w:val="00260497"/>
    <w:rsid w:val="002721AE"/>
    <w:rsid w:val="00277B20"/>
    <w:rsid w:val="00286DF2"/>
    <w:rsid w:val="0028710D"/>
    <w:rsid w:val="0029065D"/>
    <w:rsid w:val="002A6FDA"/>
    <w:rsid w:val="002C7FF3"/>
    <w:rsid w:val="002E10FF"/>
    <w:rsid w:val="00325785"/>
    <w:rsid w:val="00361221"/>
    <w:rsid w:val="00384904"/>
    <w:rsid w:val="003B2F07"/>
    <w:rsid w:val="003D3EC7"/>
    <w:rsid w:val="003F4E3A"/>
    <w:rsid w:val="003F7B00"/>
    <w:rsid w:val="00403198"/>
    <w:rsid w:val="00415AAF"/>
    <w:rsid w:val="0042155E"/>
    <w:rsid w:val="004266D5"/>
    <w:rsid w:val="00434BC7"/>
    <w:rsid w:val="0043788C"/>
    <w:rsid w:val="00476A2F"/>
    <w:rsid w:val="004D42BB"/>
    <w:rsid w:val="004E067B"/>
    <w:rsid w:val="0052549A"/>
    <w:rsid w:val="00527B5C"/>
    <w:rsid w:val="0053679B"/>
    <w:rsid w:val="00537975"/>
    <w:rsid w:val="00537CDF"/>
    <w:rsid w:val="0056591B"/>
    <w:rsid w:val="005A2190"/>
    <w:rsid w:val="005A6D89"/>
    <w:rsid w:val="0063035A"/>
    <w:rsid w:val="00660843"/>
    <w:rsid w:val="006B1DA9"/>
    <w:rsid w:val="006F4C82"/>
    <w:rsid w:val="007C1DBF"/>
    <w:rsid w:val="007E79D8"/>
    <w:rsid w:val="007F48CF"/>
    <w:rsid w:val="007F56F4"/>
    <w:rsid w:val="008013ED"/>
    <w:rsid w:val="00802042"/>
    <w:rsid w:val="008309C6"/>
    <w:rsid w:val="00842848"/>
    <w:rsid w:val="00857CFB"/>
    <w:rsid w:val="008679CC"/>
    <w:rsid w:val="00893A8E"/>
    <w:rsid w:val="008C0503"/>
    <w:rsid w:val="008D414E"/>
    <w:rsid w:val="008E589B"/>
    <w:rsid w:val="008E597D"/>
    <w:rsid w:val="0090472F"/>
    <w:rsid w:val="00927B59"/>
    <w:rsid w:val="009C2AE3"/>
    <w:rsid w:val="009E1E16"/>
    <w:rsid w:val="009F19E3"/>
    <w:rsid w:val="009F4FEA"/>
    <w:rsid w:val="00A91EEF"/>
    <w:rsid w:val="00AA44D2"/>
    <w:rsid w:val="00AC3DF3"/>
    <w:rsid w:val="00AF26B6"/>
    <w:rsid w:val="00B01717"/>
    <w:rsid w:val="00B17A7B"/>
    <w:rsid w:val="00B22FF1"/>
    <w:rsid w:val="00B36BC4"/>
    <w:rsid w:val="00B6236C"/>
    <w:rsid w:val="00B67003"/>
    <w:rsid w:val="00B740F2"/>
    <w:rsid w:val="00BD1CC6"/>
    <w:rsid w:val="00BD2F81"/>
    <w:rsid w:val="00BD4DE6"/>
    <w:rsid w:val="00BF4AB2"/>
    <w:rsid w:val="00C037DF"/>
    <w:rsid w:val="00C14D1B"/>
    <w:rsid w:val="00C6291B"/>
    <w:rsid w:val="00C94BEB"/>
    <w:rsid w:val="00CA4CCB"/>
    <w:rsid w:val="00CA6963"/>
    <w:rsid w:val="00D1263A"/>
    <w:rsid w:val="00D15321"/>
    <w:rsid w:val="00DA5667"/>
    <w:rsid w:val="00DB7394"/>
    <w:rsid w:val="00DE0881"/>
    <w:rsid w:val="00DF07D0"/>
    <w:rsid w:val="00E11C7E"/>
    <w:rsid w:val="00E441EC"/>
    <w:rsid w:val="00E650E8"/>
    <w:rsid w:val="00E77A1F"/>
    <w:rsid w:val="00ED0E81"/>
    <w:rsid w:val="00ED2F6B"/>
    <w:rsid w:val="00F01094"/>
    <w:rsid w:val="00F15879"/>
    <w:rsid w:val="00F24950"/>
    <w:rsid w:val="00F3477B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vi-VN" w:eastAsia="vi-V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CA6963"/>
    <w:rPr>
      <w:rFonts w:ascii="Arial" w:hAnsi="Arial"/>
      <w:sz w:val="24"/>
      <w:lang w:val="en-US" w:eastAsia="en-US"/>
    </w:rPr>
  </w:style>
  <w:style w:type="paragraph" w:styleId="u1">
    <w:name w:val="heading 1"/>
    <w:basedOn w:val="Binhthng"/>
    <w:next w:val="Binhthng"/>
    <w:qFormat/>
    <w:pPr>
      <w:keepNext/>
      <w:outlineLvl w:val="0"/>
    </w:pPr>
    <w:rPr>
      <w:sz w:val="32"/>
    </w:rPr>
  </w:style>
  <w:style w:type="paragraph" w:styleId="u2">
    <w:name w:val="heading 2"/>
    <w:basedOn w:val="Binhthng"/>
    <w:next w:val="Binhthng"/>
    <w:qFormat/>
    <w:pPr>
      <w:keepNext/>
      <w:outlineLvl w:val="1"/>
    </w:pPr>
    <w:rPr>
      <w:b/>
      <w:sz w:val="20"/>
    </w:rPr>
  </w:style>
  <w:style w:type="paragraph" w:styleId="u3">
    <w:name w:val="heading 3"/>
    <w:basedOn w:val="Binhthng"/>
    <w:next w:val="Binhthng"/>
    <w:link w:val="u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u4">
    <w:name w:val="heading 4"/>
    <w:basedOn w:val="Binhthng"/>
    <w:next w:val="Binhthng"/>
    <w:qFormat/>
    <w:pPr>
      <w:keepNext/>
      <w:spacing w:before="60" w:after="60"/>
      <w:outlineLvl w:val="3"/>
    </w:pPr>
    <w:rPr>
      <w:i/>
      <w:sz w:val="18"/>
    </w:rPr>
  </w:style>
  <w:style w:type="paragraph" w:styleId="u5">
    <w:name w:val="heading 5"/>
    <w:basedOn w:val="Binhthng"/>
    <w:next w:val="Binhthng"/>
    <w:qFormat/>
    <w:pPr>
      <w:keepNext/>
      <w:outlineLvl w:val="4"/>
    </w:pPr>
    <w:rPr>
      <w:b/>
      <w:sz w:val="1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pPr>
      <w:tabs>
        <w:tab w:val="center" w:pos="4320"/>
        <w:tab w:val="right" w:pos="8640"/>
      </w:tabs>
    </w:pPr>
    <w:rPr>
      <w:b/>
      <w:sz w:val="18"/>
    </w:rPr>
  </w:style>
  <w:style w:type="paragraph" w:styleId="Chntrang">
    <w:name w:val="footer"/>
    <w:basedOn w:val="Binhthng"/>
    <w:link w:val="ChntrangChar"/>
    <w:uiPriority w:val="99"/>
    <w:pPr>
      <w:tabs>
        <w:tab w:val="center" w:pos="4320"/>
        <w:tab w:val="right" w:pos="8640"/>
      </w:tabs>
    </w:pPr>
  </w:style>
  <w:style w:type="paragraph" w:styleId="Sudong">
    <w:name w:val="List Number"/>
    <w:basedOn w:val="Binhthng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utrang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VnbanCcchu">
    <w:name w:val="footnote text"/>
    <w:basedOn w:val="Binhthng"/>
    <w:semiHidden/>
    <w:rPr>
      <w:sz w:val="18"/>
    </w:rPr>
  </w:style>
  <w:style w:type="character" w:styleId="ThamchiuCcchu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Binhthng"/>
    <w:pPr>
      <w:spacing w:before="60" w:after="60"/>
    </w:pPr>
    <w:rPr>
      <w:sz w:val="22"/>
    </w:rPr>
  </w:style>
  <w:style w:type="character" w:styleId="ThamchiuChuthich">
    <w:name w:val="annotation reference"/>
    <w:semiHidden/>
    <w:rPr>
      <w:sz w:val="16"/>
    </w:rPr>
  </w:style>
  <w:style w:type="paragraph" w:styleId="VnbanChuthich">
    <w:name w:val="annotation text"/>
    <w:basedOn w:val="Binhthng"/>
    <w:link w:val="VnbanChuthichChar"/>
    <w:semiHidden/>
    <w:rPr>
      <w:sz w:val="20"/>
    </w:rPr>
  </w:style>
  <w:style w:type="character" w:customStyle="1" w:styleId="u3Char">
    <w:name w:val="Đầu đề 3 Char"/>
    <w:link w:val="u3"/>
    <w:rsid w:val="00CA6963"/>
    <w:rPr>
      <w:rFonts w:ascii="Arial" w:hAnsi="Arial"/>
      <w:b/>
      <w:color w:val="FFFFFF"/>
      <w:sz w:val="26"/>
    </w:rPr>
  </w:style>
  <w:style w:type="character" w:customStyle="1" w:styleId="ChntrangChar">
    <w:name w:val="Chân trang Char"/>
    <w:link w:val="Chntrang"/>
    <w:uiPriority w:val="99"/>
    <w:rsid w:val="00384904"/>
    <w:rPr>
      <w:rFonts w:ascii="Arial" w:hAnsi="Arial"/>
      <w:sz w:val="24"/>
    </w:rPr>
  </w:style>
  <w:style w:type="table" w:styleId="LiBang">
    <w:name w:val="Table Grid"/>
    <w:basedOn w:val="BangThngthng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huChuthich">
    <w:name w:val="annotation subject"/>
    <w:basedOn w:val="VnbanChuthich"/>
    <w:next w:val="VnbanChuthich"/>
    <w:link w:val="ChuChuthichChar"/>
    <w:rsid w:val="00277B20"/>
    <w:rPr>
      <w:b/>
      <w:bCs/>
    </w:rPr>
  </w:style>
  <w:style w:type="character" w:customStyle="1" w:styleId="VnbanChuthichChar">
    <w:name w:val="Văn bản Chú thích Char"/>
    <w:link w:val="VnbanChuthich"/>
    <w:semiHidden/>
    <w:rsid w:val="00277B20"/>
    <w:rPr>
      <w:rFonts w:ascii="Arial" w:hAnsi="Arial"/>
    </w:rPr>
  </w:style>
  <w:style w:type="character" w:customStyle="1" w:styleId="ChuChuthichChar">
    <w:name w:val="Chủ đề Chú thích Char"/>
    <w:link w:val="ChuChuthich"/>
    <w:rsid w:val="00277B20"/>
    <w:rPr>
      <w:rFonts w:ascii="Arial" w:hAnsi="Arial"/>
      <w:b/>
      <w:bCs/>
    </w:rPr>
  </w:style>
  <w:style w:type="paragraph" w:styleId="Bongchuthich">
    <w:name w:val="Balloon Text"/>
    <w:basedOn w:val="Binhthng"/>
    <w:link w:val="BongchuthichChar"/>
    <w:rsid w:val="00277B20"/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link w:val="Bongchuthich"/>
    <w:rsid w:val="00277B2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63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6" ma:contentTypeDescription="Create a new document." ma:contentTypeScope="" ma:versionID="d5c0d8d09c2258f13a8f19b1b83e53d7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7be8aadc75bfe5e91e750cd7d5d4ecbc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6FDCBF7-6D05-4145-BEE1-FD31AFDB38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Form_1.0.dot</Template>
  <TotalTime>10</TotalTime>
  <Pages>2</Pages>
  <Words>178</Words>
  <Characters>1021</Characters>
  <Application>Microsoft Office Word</Application>
  <DocSecurity>0</DocSecurity>
  <Lines>8</Lines>
  <Paragraphs>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CS491-CS492 Meeting Minutes Document Template</vt:lpstr>
      <vt:lpstr>CS491-CS492 Meeting Minutes Document Template</vt:lpstr>
    </vt:vector>
  </TitlesOfParts>
  <Company>Bilkent University</Company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Tài Thanh Hà</cp:lastModifiedBy>
  <cp:revision>3</cp:revision>
  <cp:lastPrinted>2007-02-07T02:13:00Z</cp:lastPrinted>
  <dcterms:created xsi:type="dcterms:W3CDTF">2024-07-18T01:16:00Z</dcterms:created>
  <dcterms:modified xsi:type="dcterms:W3CDTF">2024-07-18T01:28:00Z</dcterms:modified>
</cp:coreProperties>
</file>